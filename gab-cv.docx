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"/>
        <w:gridCol w:w="4992"/>
      </w:tblGrid>
      <w:tr w:rsidR="000930DE" w14:paraId="5B8B454B" w14:textId="77777777" w:rsidTr="4A915CF2">
        <w:trPr>
          <w:trHeight w:val="1224"/>
        </w:trPr>
        <w:tc>
          <w:tcPr>
            <w:tcW w:w="5088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7EC5C1EE" w14:textId="7C573EED" w:rsidR="000930DE" w:rsidRPr="00CC2921" w:rsidRDefault="00855A72" w:rsidP="00CC2921">
            <w:pPr>
              <w:pStyle w:val="Title"/>
            </w:pPr>
            <w:r>
              <w:t>gabriel</w:t>
            </w:r>
          </w:p>
          <w:p w14:paraId="03ADB144" w14:textId="1EF2E907" w:rsidR="000930DE" w:rsidRPr="00CC2921" w:rsidRDefault="00855A72" w:rsidP="00CC2921">
            <w:pPr>
              <w:pStyle w:val="Subtitle"/>
            </w:pPr>
            <w:r>
              <w:t>israel</w:t>
            </w:r>
          </w:p>
        </w:tc>
        <w:tc>
          <w:tcPr>
            <w:tcW w:w="4992" w:type="dxa"/>
            <w:tcBorders>
              <w:bottom w:val="single" w:sz="24" w:space="0" w:color="ACA8AA" w:themeColor="accent4"/>
            </w:tcBorders>
            <w:vAlign w:val="bottom"/>
          </w:tcPr>
          <w:p w14:paraId="39761D19" w14:textId="5393EDC0" w:rsidR="00CC2921" w:rsidRPr="00CC2921" w:rsidRDefault="00855A72" w:rsidP="00CC2921">
            <w:pPr>
              <w:pStyle w:val="ContactInfo"/>
            </w:pPr>
            <w:r>
              <w:t>Gen. Mariano Alvarez, Cavite</w:t>
            </w:r>
            <w:r w:rsidR="00CC2921" w:rsidRPr="00CC2921">
              <w:t xml:space="preserve"> | </w:t>
            </w:r>
            <w:r>
              <w:t>https://gabhub07.github.io/</w:t>
            </w:r>
            <w:r w:rsidR="00CC2921" w:rsidRPr="00CC2921">
              <w:t xml:space="preserve"> </w:t>
            </w:r>
          </w:p>
          <w:p w14:paraId="0347260C" w14:textId="28EE8555" w:rsidR="000930DE" w:rsidRPr="00EA604D" w:rsidRDefault="00855A72" w:rsidP="00CC2921">
            <w:pPr>
              <w:pStyle w:val="ContactInfo"/>
            </w:pPr>
            <w:r>
              <w:t>09989291678</w:t>
            </w:r>
            <w:r w:rsidR="00CC2921" w:rsidRPr="00CC2921">
              <w:t xml:space="preserve"> | </w:t>
            </w:r>
            <w:proofErr w:type="gramStart"/>
            <w:r>
              <w:t>learsi.gabriel</w:t>
            </w:r>
            <w:proofErr w:type="gramEnd"/>
            <w:r>
              <w:t>07@</w:t>
            </w:r>
            <w:r w:rsidR="00CC2921" w:rsidRPr="00CC2921">
              <w:t>.com</w:t>
            </w:r>
            <w:r w:rsidR="45D9D68E">
              <w:t xml:space="preserve"> </w:t>
            </w:r>
          </w:p>
        </w:tc>
      </w:tr>
      <w:tr w:rsidR="000930DE" w14:paraId="33FA975E" w14:textId="77777777" w:rsidTr="4A915CF2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08EE2B2A" w14:textId="5941E81E" w:rsidR="000930DE" w:rsidRDefault="00855A72" w:rsidP="00CC2921">
            <w:r>
              <w:t>Dynamic and detail-oriented professional with experience as a Student Assistant at Philippine Technological Institute of Science, Arts and Trade – Central Inc. Proven ability in data organization and administrative support, enhancing office efficiency and delivering exceptional customer service. Adept at multitasking and problem-solving, contributing to successful campus events and ensuring accurate record-keeping during peak periods.</w:t>
            </w:r>
          </w:p>
        </w:tc>
      </w:tr>
      <w:tr w:rsidR="004D4E50" w14:paraId="443D627A" w14:textId="77777777" w:rsidTr="4A915CF2">
        <w:trPr>
          <w:trHeight w:val="1584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F8DB1F6" w14:textId="77777777" w:rsidR="00CC2921" w:rsidRDefault="00CC2921" w:rsidP="00CC2921">
            <w:pPr>
              <w:pStyle w:val="Heading1"/>
            </w:pPr>
            <w:r>
              <w:t>Experience</w:t>
            </w:r>
          </w:p>
          <w:p w14:paraId="69F108C6" w14:textId="149B8E1C" w:rsidR="00CC2921" w:rsidRDefault="00855A72" w:rsidP="00CC2921">
            <w:pPr>
              <w:pStyle w:val="Heading2"/>
            </w:pPr>
            <w:r>
              <w:t>student assistant</w:t>
            </w:r>
          </w:p>
          <w:p w14:paraId="5EEA8F09" w14:textId="49D38BD3" w:rsidR="00CC2921" w:rsidRDefault="00855A72" w:rsidP="00CC2921">
            <w:pPr>
              <w:pStyle w:val="Heading3"/>
            </w:pPr>
            <w:r>
              <w:t>Philippine Technological Institute of Science, Arts and Trade – Central Inc.</w:t>
            </w:r>
            <w:r w:rsidR="00CC2921">
              <w:t xml:space="preserve"> | </w:t>
            </w:r>
            <w:r>
              <w:t>Gen. Mariano Alvarez</w:t>
            </w:r>
            <w:r w:rsidR="00CC2921">
              <w:t>, C</w:t>
            </w:r>
            <w:r>
              <w:t>avite</w:t>
            </w:r>
          </w:p>
          <w:p w14:paraId="677E36D1" w14:textId="00C1C3EA" w:rsidR="00CC2921" w:rsidRDefault="00CC2921" w:rsidP="00CC2921">
            <w:pPr>
              <w:pStyle w:val="Heading4"/>
            </w:pPr>
            <w:r>
              <w:t>20</w:t>
            </w:r>
            <w:r w:rsidR="00035167">
              <w:t>24</w:t>
            </w:r>
            <w:r>
              <w:t xml:space="preserve"> – </w:t>
            </w:r>
            <w:r w:rsidR="00035167">
              <w:t>2026</w:t>
            </w:r>
          </w:p>
          <w:p w14:paraId="39FFDA8D" w14:textId="385744EF" w:rsidR="00035167" w:rsidRDefault="00035167" w:rsidP="00035167">
            <w:pPr>
              <w:pStyle w:val="ListParagraph"/>
              <w:numPr>
                <w:ilvl w:val="0"/>
                <w:numId w:val="5"/>
              </w:numPr>
            </w:pPr>
            <w:r>
              <w:t>Enhanced office efficiency by organizing and maintaining files, records, and resources.</w:t>
            </w:r>
          </w:p>
          <w:p w14:paraId="19F97ABE" w14:textId="71ECE559" w:rsidR="00035167" w:rsidRDefault="00035167" w:rsidP="00035167">
            <w:pPr>
              <w:pStyle w:val="ListParagraph"/>
              <w:numPr>
                <w:ilvl w:val="0"/>
                <w:numId w:val="5"/>
              </w:numPr>
            </w:pPr>
            <w:r>
              <w:t>Provided excellent customer service to students and staff at the front desk, addressing inquiries and concerns promptly.</w:t>
            </w:r>
          </w:p>
          <w:p w14:paraId="0C74A50F" w14:textId="115175E3" w:rsidR="00035167" w:rsidRDefault="00035167" w:rsidP="00035167">
            <w:pPr>
              <w:pStyle w:val="ListParagraph"/>
              <w:numPr>
                <w:ilvl w:val="0"/>
                <w:numId w:val="5"/>
              </w:numPr>
            </w:pPr>
            <w:r>
              <w:t>Supported administrative staff with data entry tasks, ensuring accuracy in record-keeping systems.</w:t>
            </w:r>
          </w:p>
          <w:p w14:paraId="706FF551" w14:textId="5F53AD4B" w:rsidR="00035167" w:rsidRDefault="00035167" w:rsidP="00035167">
            <w:pPr>
              <w:pStyle w:val="ListParagraph"/>
              <w:numPr>
                <w:ilvl w:val="0"/>
                <w:numId w:val="5"/>
              </w:numPr>
            </w:pPr>
            <w:r>
              <w:t>Built a system for students and faculty evaluation.</w:t>
            </w:r>
          </w:p>
          <w:p w14:paraId="7009D500" w14:textId="2CD1F725" w:rsidR="00B66F8C" w:rsidRDefault="00B66F8C" w:rsidP="00B66F8C">
            <w:pPr>
              <w:pStyle w:val="ListParagraph"/>
              <w:numPr>
                <w:ilvl w:val="0"/>
                <w:numId w:val="5"/>
              </w:numPr>
            </w:pPr>
            <w:r>
              <w:t>Provided exceptional support during peak registration periods, ensuring students had access to required information and resources.</w:t>
            </w:r>
          </w:p>
        </w:tc>
      </w:tr>
      <w:tr w:rsidR="000930DE" w14:paraId="12353B71" w14:textId="77777777" w:rsidTr="4A915CF2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43FDDB0" w14:textId="77777777" w:rsidR="00CC2921" w:rsidRDefault="00CC2921" w:rsidP="00CC2921">
            <w:pPr>
              <w:pStyle w:val="Heading1"/>
            </w:pPr>
            <w:r>
              <w:t>Education</w:t>
            </w:r>
          </w:p>
          <w:p w14:paraId="112881A8" w14:textId="1034DCA5" w:rsidR="00CC2921" w:rsidRDefault="00CC2921" w:rsidP="00CC2921">
            <w:pPr>
              <w:pStyle w:val="Heading2"/>
            </w:pPr>
            <w:r>
              <w:t xml:space="preserve">Bachelor of Science in </w:t>
            </w:r>
            <w:r w:rsidR="00035167">
              <w:t>computer science</w:t>
            </w:r>
          </w:p>
          <w:p w14:paraId="5A02BFE7" w14:textId="2C86394A" w:rsidR="00CC2921" w:rsidRDefault="00035167" w:rsidP="00CC2921">
            <w:pPr>
              <w:pStyle w:val="Heading3"/>
            </w:pPr>
            <w:r>
              <w:t>Philippine Technological Institute of Science, Arts and Trade – Central Inc</w:t>
            </w:r>
            <w:r>
              <w:t>.</w:t>
            </w:r>
          </w:p>
          <w:p w14:paraId="3688F1C3" w14:textId="054623B2" w:rsidR="00CC2921" w:rsidRDefault="00035167" w:rsidP="00CC2921">
            <w:pPr>
              <w:pStyle w:val="Heading4"/>
            </w:pPr>
            <w:r>
              <w:t>2022 – 2026 4</w:t>
            </w:r>
            <w:r w:rsidRPr="00035167">
              <w:rPr>
                <w:vertAlign w:val="superscript"/>
              </w:rPr>
              <w:t>th</w:t>
            </w:r>
            <w:r>
              <w:t xml:space="preserve"> year undergrad</w:t>
            </w:r>
          </w:p>
          <w:p w14:paraId="3EAF8E72" w14:textId="22225C90" w:rsidR="00CC2921" w:rsidRDefault="00035167" w:rsidP="00CC2921">
            <w:pPr>
              <w:pStyle w:val="ListBullet"/>
            </w:pPr>
            <w:r>
              <w:t>Scholar</w:t>
            </w:r>
          </w:p>
          <w:p w14:paraId="6106B2A1" w14:textId="3648C54A" w:rsidR="00B66F8C" w:rsidRPr="00CC2921" w:rsidRDefault="00B66F8C" w:rsidP="00CC2921">
            <w:pPr>
              <w:pStyle w:val="ListBullet"/>
            </w:pPr>
            <w:r>
              <w:t>Consistent dean’s Lister</w:t>
            </w:r>
          </w:p>
          <w:p w14:paraId="24A1CDE1" w14:textId="77777777" w:rsidR="00B66F8C" w:rsidRDefault="00CC2921" w:rsidP="00B66F8C">
            <w:pPr>
              <w:pStyle w:val="ListBullet"/>
            </w:pPr>
            <w:r w:rsidRPr="00CC2921">
              <w:t xml:space="preserve">Relevant </w:t>
            </w:r>
            <w:r w:rsidR="00094536">
              <w:t>c</w:t>
            </w:r>
            <w:r w:rsidRPr="00CC2921">
              <w:t xml:space="preserve">oursework: </w:t>
            </w:r>
            <w:r w:rsidR="00035167">
              <w:t xml:space="preserve">Computer Skills </w:t>
            </w:r>
          </w:p>
          <w:p w14:paraId="2C2B3FA4" w14:textId="1CE75D45" w:rsidR="00B66F8C" w:rsidRDefault="00B66F8C" w:rsidP="00B66F8C">
            <w:pPr>
              <w:pStyle w:val="ListBullet"/>
            </w:pPr>
            <w:r>
              <w:t xml:space="preserve">My portfolio: </w:t>
            </w:r>
            <w:r w:rsidRPr="00B66F8C">
              <w:rPr>
                <w:b/>
                <w:bCs/>
              </w:rPr>
              <w:t>https://gabhub07.github.io/</w:t>
            </w:r>
          </w:p>
        </w:tc>
      </w:tr>
      <w:tr w:rsidR="004D4E50" w14:paraId="77E0DE7F" w14:textId="77777777" w:rsidTr="00B66F8C">
        <w:trPr>
          <w:trHeight w:val="21"/>
        </w:trPr>
        <w:tc>
          <w:tcPr>
            <w:tcW w:w="10080" w:type="dxa"/>
            <w:gridSpan w:val="3"/>
            <w:tcBorders>
              <w:top w:val="single" w:sz="24" w:space="0" w:color="ACA8AA" w:themeColor="accent4"/>
            </w:tcBorders>
          </w:tcPr>
          <w:p w14:paraId="1F360EC2" w14:textId="77777777" w:rsidR="004D4E50" w:rsidRPr="00A30F99" w:rsidRDefault="00CC2921" w:rsidP="00CC2921">
            <w:pPr>
              <w:pStyle w:val="Heading1"/>
            </w:pPr>
            <w:r w:rsidRPr="00CC2921">
              <w:t>Skills</w:t>
            </w:r>
          </w:p>
        </w:tc>
      </w:tr>
      <w:tr w:rsidR="004D4E50" w14:paraId="1FF01C37" w14:textId="77777777" w:rsidTr="4A915CF2">
        <w:trPr>
          <w:trHeight w:val="396"/>
        </w:trPr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65E6EB8A" w14:textId="77777777" w:rsidR="004D4E50" w:rsidRDefault="00855A72" w:rsidP="00CC2921">
            <w:pPr>
              <w:pStyle w:val="ListBullet"/>
            </w:pPr>
            <w:r>
              <w:t>Data organization</w:t>
            </w:r>
          </w:p>
          <w:p w14:paraId="78647D07" w14:textId="77777777" w:rsidR="00855A72" w:rsidRDefault="00855A72" w:rsidP="00CC2921">
            <w:pPr>
              <w:pStyle w:val="ListBullet"/>
            </w:pPr>
            <w:r>
              <w:t>Administrative support</w:t>
            </w:r>
          </w:p>
          <w:p w14:paraId="03A6CE44" w14:textId="3E058649" w:rsidR="00855A72" w:rsidRPr="00CC2921" w:rsidRDefault="00855A72" w:rsidP="00CC2921">
            <w:pPr>
              <w:pStyle w:val="ListBullet"/>
            </w:pPr>
            <w:r>
              <w:t>Multitasking abilities</w:t>
            </w:r>
          </w:p>
        </w:tc>
        <w:tc>
          <w:tcPr>
            <w:tcW w:w="5040" w:type="dxa"/>
            <w:gridSpan w:val="2"/>
            <w:tcBorders>
              <w:bottom w:val="single" w:sz="24" w:space="0" w:color="ACA8AA" w:themeColor="accent4"/>
            </w:tcBorders>
          </w:tcPr>
          <w:p w14:paraId="487D02B2" w14:textId="77777777" w:rsidR="004D4E50" w:rsidRDefault="00855A72" w:rsidP="00CC2921">
            <w:pPr>
              <w:pStyle w:val="ListBullet"/>
            </w:pPr>
            <w:r>
              <w:t>File management</w:t>
            </w:r>
          </w:p>
          <w:p w14:paraId="61CBB276" w14:textId="77777777" w:rsidR="00855A72" w:rsidRDefault="00855A72" w:rsidP="00CC2921">
            <w:pPr>
              <w:pStyle w:val="ListBullet"/>
            </w:pPr>
            <w:r>
              <w:t>Computer and Microsoft office skills</w:t>
            </w:r>
          </w:p>
          <w:p w14:paraId="7E911C1A" w14:textId="4214DBAA" w:rsidR="00855A72" w:rsidRPr="00CC2921" w:rsidRDefault="00855A72" w:rsidP="00CC2921">
            <w:pPr>
              <w:pStyle w:val="ListBullet"/>
            </w:pPr>
            <w:r>
              <w:t>Document processing</w:t>
            </w:r>
          </w:p>
        </w:tc>
      </w:tr>
    </w:tbl>
    <w:p w14:paraId="59772CBE" w14:textId="77777777" w:rsidR="00643E15" w:rsidRDefault="00643E15" w:rsidP="008B4069">
      <w:pPr>
        <w:pStyle w:val="ListBullet"/>
        <w:numPr>
          <w:ilvl w:val="0"/>
          <w:numId w:val="0"/>
        </w:numPr>
      </w:pPr>
    </w:p>
    <w:p w14:paraId="3FC9C298" w14:textId="51A05660" w:rsidR="00B66F8C" w:rsidRPr="00643E15" w:rsidRDefault="00B66F8C" w:rsidP="008B4069">
      <w:pPr>
        <w:pStyle w:val="ListBullet"/>
        <w:numPr>
          <w:ilvl w:val="0"/>
          <w:numId w:val="0"/>
        </w:numPr>
      </w:pPr>
    </w:p>
    <w:sectPr w:rsidR="00B66F8C" w:rsidRPr="00643E15" w:rsidSect="001D4099"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1DB04" w14:textId="77777777" w:rsidR="00AE3B76" w:rsidRDefault="00AE3B76" w:rsidP="001D4099">
      <w:pPr>
        <w:spacing w:line="240" w:lineRule="auto"/>
      </w:pPr>
      <w:r>
        <w:separator/>
      </w:r>
    </w:p>
  </w:endnote>
  <w:endnote w:type="continuationSeparator" w:id="0">
    <w:p w14:paraId="6F2F1C1E" w14:textId="77777777" w:rsidR="00AE3B76" w:rsidRDefault="00AE3B76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19942" w14:textId="77777777" w:rsidR="00AE3B76" w:rsidRDefault="00AE3B76" w:rsidP="001D4099">
      <w:pPr>
        <w:spacing w:line="240" w:lineRule="auto"/>
      </w:pPr>
      <w:r>
        <w:separator/>
      </w:r>
    </w:p>
  </w:footnote>
  <w:footnote w:type="continuationSeparator" w:id="0">
    <w:p w14:paraId="17138F6A" w14:textId="77777777" w:rsidR="00AE3B76" w:rsidRDefault="00AE3B76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461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2B81F20"/>
    <w:multiLevelType w:val="hybridMultilevel"/>
    <w:tmpl w:val="73669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4949343">
    <w:abstractNumId w:val="1"/>
  </w:num>
  <w:num w:numId="2" w16cid:durableId="1475752314">
    <w:abstractNumId w:val="4"/>
  </w:num>
  <w:num w:numId="3" w16cid:durableId="1017973236">
    <w:abstractNumId w:val="3"/>
  </w:num>
  <w:num w:numId="4" w16cid:durableId="1178231001">
    <w:abstractNumId w:val="0"/>
  </w:num>
  <w:num w:numId="5" w16cid:durableId="1909073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72"/>
    <w:rsid w:val="00035167"/>
    <w:rsid w:val="000524A9"/>
    <w:rsid w:val="000728A9"/>
    <w:rsid w:val="000761F2"/>
    <w:rsid w:val="000930DE"/>
    <w:rsid w:val="00094536"/>
    <w:rsid w:val="000E1FE9"/>
    <w:rsid w:val="00180710"/>
    <w:rsid w:val="001D4099"/>
    <w:rsid w:val="001D7755"/>
    <w:rsid w:val="002203E2"/>
    <w:rsid w:val="00222532"/>
    <w:rsid w:val="00285F5A"/>
    <w:rsid w:val="002C06D6"/>
    <w:rsid w:val="002F5D6D"/>
    <w:rsid w:val="0030456C"/>
    <w:rsid w:val="00382EA8"/>
    <w:rsid w:val="003F1B98"/>
    <w:rsid w:val="004169C1"/>
    <w:rsid w:val="004303D4"/>
    <w:rsid w:val="00431E72"/>
    <w:rsid w:val="00437E49"/>
    <w:rsid w:val="004A0E63"/>
    <w:rsid w:val="004D2889"/>
    <w:rsid w:val="004D4E50"/>
    <w:rsid w:val="004F1D64"/>
    <w:rsid w:val="00510684"/>
    <w:rsid w:val="005937B7"/>
    <w:rsid w:val="005F56A3"/>
    <w:rsid w:val="00615397"/>
    <w:rsid w:val="0062563D"/>
    <w:rsid w:val="00643E15"/>
    <w:rsid w:val="006D15E3"/>
    <w:rsid w:val="006F747B"/>
    <w:rsid w:val="00780B8E"/>
    <w:rsid w:val="007A6961"/>
    <w:rsid w:val="007A6F7A"/>
    <w:rsid w:val="007B4E11"/>
    <w:rsid w:val="007E2006"/>
    <w:rsid w:val="007E3DA2"/>
    <w:rsid w:val="00823601"/>
    <w:rsid w:val="00855A72"/>
    <w:rsid w:val="00867C58"/>
    <w:rsid w:val="00884806"/>
    <w:rsid w:val="00886679"/>
    <w:rsid w:val="008B4069"/>
    <w:rsid w:val="008D169E"/>
    <w:rsid w:val="00975E79"/>
    <w:rsid w:val="009D1FF3"/>
    <w:rsid w:val="00A30F99"/>
    <w:rsid w:val="00A40DEC"/>
    <w:rsid w:val="00A64FA3"/>
    <w:rsid w:val="00A66AFF"/>
    <w:rsid w:val="00AD79E9"/>
    <w:rsid w:val="00AE3B76"/>
    <w:rsid w:val="00B24E0D"/>
    <w:rsid w:val="00B66F8C"/>
    <w:rsid w:val="00C35EF0"/>
    <w:rsid w:val="00CC0FFE"/>
    <w:rsid w:val="00CC2921"/>
    <w:rsid w:val="00CE3B09"/>
    <w:rsid w:val="00D86211"/>
    <w:rsid w:val="00D92978"/>
    <w:rsid w:val="00EA604D"/>
    <w:rsid w:val="00EB5966"/>
    <w:rsid w:val="00EE5D12"/>
    <w:rsid w:val="00F255EB"/>
    <w:rsid w:val="00F42731"/>
    <w:rsid w:val="00F55940"/>
    <w:rsid w:val="00F62BAE"/>
    <w:rsid w:val="00F92CA8"/>
    <w:rsid w:val="00F9618D"/>
    <w:rsid w:val="00FA3628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6DD597"/>
  <w15:chartTrackingRefBased/>
  <w15:docId w15:val="{6C7B61ED-4ADC-4C9E-A12A-99E76A57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min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resume.dotx</Template>
  <TotalTime>29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</dc:creator>
  <cp:keywords/>
  <dc:description/>
  <cp:lastModifiedBy>gabriel vargas</cp:lastModifiedBy>
  <cp:revision>1</cp:revision>
  <dcterms:created xsi:type="dcterms:W3CDTF">2026-05-03T03:07:00Z</dcterms:created>
  <dcterms:modified xsi:type="dcterms:W3CDTF">2026-05-03T03:36:00Z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